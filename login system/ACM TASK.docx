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62A80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8C93C0F" wp14:editId="3276A30A">
            <wp:extent cx="3538965" cy="5276850"/>
            <wp:effectExtent l="0" t="0" r="444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7" t="12037" r="35156" b="10648"/>
                    <a:stretch/>
                  </pic:blipFill>
                  <pic:spPr bwMode="auto">
                    <a:xfrm>
                      <a:off x="0" y="0"/>
                      <a:ext cx="3567823" cy="53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69496BFB" w14:textId="0504AE98" w:rsidR="00C6554A" w:rsidRDefault="007F3BE2" w:rsidP="00C6554A">
      <w:pPr>
        <w:pStyle w:val="Title"/>
      </w:pPr>
      <w:r>
        <w:t>ACM TASK</w:t>
      </w:r>
    </w:p>
    <w:p w14:paraId="40C06336" w14:textId="28D7FF0B" w:rsidR="00C6554A" w:rsidRPr="00D5413C" w:rsidRDefault="007F3BE2" w:rsidP="00C6554A">
      <w:pPr>
        <w:pStyle w:val="Subtitle"/>
      </w:pPr>
      <w:r>
        <w:t>a registration form</w:t>
      </w:r>
    </w:p>
    <w:p w14:paraId="2FAADF17" w14:textId="44AE839A" w:rsidR="00C6554A" w:rsidRDefault="007F3BE2" w:rsidP="00C6554A">
      <w:pPr>
        <w:pStyle w:val="ContactInfo"/>
      </w:pPr>
      <w:r>
        <w:t>PRAYUSH GIRI</w:t>
      </w:r>
      <w:r w:rsidR="00C6554A">
        <w:t xml:space="preserve"> |</w:t>
      </w:r>
      <w:r>
        <w:t xml:space="preserve"> </w:t>
      </w:r>
      <w:r w:rsidRPr="008075D5">
        <w:rPr>
          <w:rFonts w:ascii="Book Antiqua" w:hAnsi="Book Antiqua"/>
          <w:sz w:val="24"/>
          <w:szCs w:val="24"/>
        </w:rPr>
        <w:t>21BCE7864</w:t>
      </w:r>
      <w:r w:rsidR="00C6554A" w:rsidRPr="008075D5">
        <w:rPr>
          <w:sz w:val="24"/>
          <w:szCs w:val="24"/>
        </w:rPr>
        <w:t xml:space="preserve"> </w:t>
      </w:r>
      <w:r w:rsidR="00C6554A">
        <w:t>|</w:t>
      </w:r>
      <w:r>
        <w:t xml:space="preserve"> </w:t>
      </w:r>
      <w:r w:rsidRPr="008075D5">
        <w:rPr>
          <w:rFonts w:ascii="Book Antiqua" w:hAnsi="Book Antiqua"/>
          <w:sz w:val="24"/>
          <w:szCs w:val="24"/>
        </w:rPr>
        <w:t>29</w:t>
      </w:r>
      <w:r w:rsidRPr="008075D5">
        <w:rPr>
          <w:rFonts w:ascii="Book Antiqua" w:hAnsi="Book Antiqua"/>
          <w:sz w:val="24"/>
          <w:szCs w:val="24"/>
          <w:vertAlign w:val="superscript"/>
        </w:rPr>
        <w:t>TH</w:t>
      </w:r>
      <w:r w:rsidRPr="008075D5">
        <w:rPr>
          <w:rFonts w:ascii="Book Antiqua" w:hAnsi="Book Antiqua"/>
          <w:sz w:val="24"/>
          <w:szCs w:val="24"/>
        </w:rPr>
        <w:t xml:space="preserve"> JULY ‘22</w:t>
      </w:r>
      <w:r w:rsidR="00C6554A">
        <w:br w:type="page"/>
      </w:r>
    </w:p>
    <w:p w14:paraId="4E0B7661" w14:textId="7DB63259" w:rsidR="002C74C0" w:rsidRDefault="008C758C" w:rsidP="008075D5">
      <w:pPr>
        <w:pStyle w:val="Heading1"/>
        <w:rPr>
          <w:rFonts w:asciiTheme="minorHAnsi" w:eastAsiaTheme="minorHAnsi" w:hAnsiTheme="minorHAnsi" w:cstheme="minorBidi"/>
          <w:color w:val="595959" w:themeColor="text1" w:themeTint="A6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6AB1EA" wp14:editId="4BDF3F54">
            <wp:simplePos x="0" y="0"/>
            <wp:positionH relativeFrom="margin">
              <wp:posOffset>3352800</wp:posOffset>
            </wp:positionH>
            <wp:positionV relativeFrom="paragraph">
              <wp:posOffset>196850</wp:posOffset>
            </wp:positionV>
            <wp:extent cx="2733675" cy="3919220"/>
            <wp:effectExtent l="0" t="0" r="952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15741" r="35764" b="10802"/>
                    <a:stretch/>
                  </pic:blipFill>
                  <pic:spPr bwMode="auto">
                    <a:xfrm>
                      <a:off x="0" y="0"/>
                      <a:ext cx="2733675" cy="39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0C1C6A" wp14:editId="29368B86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2724150" cy="3899274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1" t="15033" r="35806" b="11036"/>
                    <a:stretch/>
                  </pic:blipFill>
                  <pic:spPr bwMode="auto">
                    <a:xfrm>
                      <a:off x="0" y="0"/>
                      <a:ext cx="2724150" cy="389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75D5">
        <w:rPr>
          <w:rFonts w:asciiTheme="minorHAnsi" w:eastAsiaTheme="minorHAnsi" w:hAnsiTheme="minorHAnsi" w:cstheme="minorBidi"/>
          <w:color w:val="595959" w:themeColor="text1" w:themeTint="A6"/>
          <w:sz w:val="22"/>
        </w:rPr>
        <w:t>Screen shot of the project:</w:t>
      </w:r>
    </w:p>
    <w:p w14:paraId="2D8C761A" w14:textId="2E0B5B8E" w:rsidR="008075D5" w:rsidRDefault="008075D5" w:rsidP="008075D5">
      <w:r>
        <w:rPr>
          <w:noProof/>
        </w:rPr>
        <w:drawing>
          <wp:anchor distT="0" distB="0" distL="114300" distR="114300" simplePos="0" relativeHeight="251660288" behindDoc="0" locked="0" layoutInCell="1" allowOverlap="1" wp14:anchorId="51D5B574" wp14:editId="43B9C46D">
            <wp:simplePos x="0" y="0"/>
            <wp:positionH relativeFrom="margin">
              <wp:posOffset>752475</wp:posOffset>
            </wp:positionH>
            <wp:positionV relativeFrom="paragraph">
              <wp:posOffset>4046220</wp:posOffset>
            </wp:positionV>
            <wp:extent cx="4419600" cy="3749964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8" t="29938" r="35417" b="26852"/>
                    <a:stretch/>
                  </pic:blipFill>
                  <pic:spPr bwMode="auto">
                    <a:xfrm>
                      <a:off x="0" y="0"/>
                      <a:ext cx="4419600" cy="374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BDA27" w14:textId="7F4ADF5C" w:rsidR="008075D5" w:rsidRDefault="008075D5" w:rsidP="008075D5"/>
    <w:p w14:paraId="5024A070" w14:textId="0C48070B" w:rsidR="008075D5" w:rsidRDefault="008075D5" w:rsidP="008075D5">
      <w:pPr>
        <w:tabs>
          <w:tab w:val="left" w:pos="900"/>
        </w:tabs>
      </w:pPr>
    </w:p>
    <w:p w14:paraId="4242E9DE" w14:textId="4D2BC890" w:rsidR="008075D5" w:rsidRPr="008075D5" w:rsidRDefault="008075D5" w:rsidP="008075D5"/>
    <w:p w14:paraId="23BA170D" w14:textId="5F6870CB" w:rsidR="008075D5" w:rsidRPr="008075D5" w:rsidRDefault="008C758C" w:rsidP="008075D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BC08FE" wp14:editId="492229A4">
                <wp:simplePos x="0" y="0"/>
                <wp:positionH relativeFrom="column">
                  <wp:posOffset>2714625</wp:posOffset>
                </wp:positionH>
                <wp:positionV relativeFrom="paragraph">
                  <wp:posOffset>209550</wp:posOffset>
                </wp:positionV>
                <wp:extent cx="581025" cy="180975"/>
                <wp:effectExtent l="0" t="19050" r="47625" b="4762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A6061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13.75pt;margin-top:16.5pt;width:45.75pt;height:1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" adj="18236" fillcolor="#00a0b8 [3204]" strokecolor="#004f5b [1604]" strokeweight="2pt"/>
            </w:pict>
          </mc:Fallback>
        </mc:AlternateContent>
      </w:r>
    </w:p>
    <w:p w14:paraId="3AB0B32F" w14:textId="27D6E4CC" w:rsidR="008075D5" w:rsidRPr="008075D5" w:rsidRDefault="008075D5" w:rsidP="008075D5"/>
    <w:p w14:paraId="7A142DF6" w14:textId="73343DFC" w:rsidR="008075D5" w:rsidRPr="008075D5" w:rsidRDefault="008075D5" w:rsidP="008075D5"/>
    <w:p w14:paraId="363AE40F" w14:textId="0C4BE281" w:rsidR="008075D5" w:rsidRPr="008075D5" w:rsidRDefault="008075D5" w:rsidP="008075D5"/>
    <w:p w14:paraId="563D142D" w14:textId="003BEDB9" w:rsidR="008075D5" w:rsidRPr="008075D5" w:rsidRDefault="008075D5" w:rsidP="008075D5"/>
    <w:p w14:paraId="161B90DA" w14:textId="3A90A8FB" w:rsidR="008075D5" w:rsidRPr="008075D5" w:rsidRDefault="008075D5" w:rsidP="008075D5"/>
    <w:p w14:paraId="5AAF665A" w14:textId="15F66D74" w:rsidR="008075D5" w:rsidRDefault="008075D5" w:rsidP="008075D5"/>
    <w:p w14:paraId="29D1BE0E" w14:textId="40008FCB" w:rsidR="008075D5" w:rsidRDefault="008C758C" w:rsidP="008075D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994565" wp14:editId="1D5F5600">
                <wp:simplePos x="0" y="0"/>
                <wp:positionH relativeFrom="column">
                  <wp:posOffset>2933700</wp:posOffset>
                </wp:positionH>
                <wp:positionV relativeFrom="paragraph">
                  <wp:posOffset>102870</wp:posOffset>
                </wp:positionV>
                <wp:extent cx="419100" cy="356870"/>
                <wp:effectExtent l="19050" t="0" r="19050" b="43180"/>
                <wp:wrapNone/>
                <wp:docPr id="8" name="Arrow: Bent-U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9100" cy="35687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B2ECC" id="Arrow: Bent-Up 8" o:spid="_x0000_s1026" style="position:absolute;margin-left:231pt;margin-top:8.1pt;width:33pt;height:28.1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9100,356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" path="m,267653r285274,l285274,89218r-44609,l329883,r89217,89218l374491,89218r,267652l,356870,,267653xe" fillcolor="#00a0b8 [3204]" strokecolor="#004f5b [1604]" strokeweight="2pt">
                <v:path arrowok="t" o:connecttype="custom" o:connectlocs="0,267653;285274,267653;285274,89218;240665,89218;329883,0;419100,89218;374491,89218;374491,356870;0,356870;0,267653" o:connectangles="0,0,0,0,0,0,0,0,0,0"/>
              </v:shape>
            </w:pict>
          </mc:Fallback>
        </mc:AlternateContent>
      </w:r>
    </w:p>
    <w:p w14:paraId="71107FAD" w14:textId="77777777" w:rsidR="008C758C" w:rsidRDefault="008C758C" w:rsidP="008075D5"/>
    <w:p w14:paraId="44A91156" w14:textId="77777777" w:rsidR="008C758C" w:rsidRDefault="008C758C" w:rsidP="008075D5"/>
    <w:p w14:paraId="30A5E393" w14:textId="77777777" w:rsidR="008C758C" w:rsidRDefault="008C758C" w:rsidP="008075D5"/>
    <w:p w14:paraId="2BA7D814" w14:textId="77777777" w:rsidR="008C758C" w:rsidRDefault="008C758C">
      <w:r>
        <w:br w:type="page"/>
      </w:r>
    </w:p>
    <w:p w14:paraId="13EC8268" w14:textId="095A636A" w:rsidR="008075D5" w:rsidRDefault="008C758C" w:rsidP="008075D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75F090" wp14:editId="75A2DA11">
            <wp:simplePos x="0" y="0"/>
            <wp:positionH relativeFrom="margin">
              <wp:align>center</wp:align>
            </wp:positionH>
            <wp:positionV relativeFrom="paragraph">
              <wp:posOffset>3665220</wp:posOffset>
            </wp:positionV>
            <wp:extent cx="6874510" cy="38671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EAAE60C" wp14:editId="04200C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47975" cy="2392680"/>
            <wp:effectExtent l="0" t="0" r="952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5" t="29938" r="34375" b="26235"/>
                    <a:stretch/>
                  </pic:blipFill>
                  <pic:spPr bwMode="auto">
                    <a:xfrm>
                      <a:off x="0" y="0"/>
                      <a:ext cx="284797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FB580B" wp14:editId="6CE05274">
                <wp:simplePos x="0" y="0"/>
                <wp:positionH relativeFrom="margin">
                  <wp:align>center</wp:align>
                </wp:positionH>
                <wp:positionV relativeFrom="paragraph">
                  <wp:posOffset>2417445</wp:posOffset>
                </wp:positionV>
                <wp:extent cx="447675" cy="1114425"/>
                <wp:effectExtent l="19050" t="0" r="47625" b="47625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114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89E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0;margin-top:190.35pt;width:35.25pt;height:87.7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" adj="17262" fillcolor="#00a0b8 [3204]" strokecolor="#004f5b [1604]" strokeweight="2pt">
                <w10:wrap anchorx="margin"/>
              </v:shape>
            </w:pict>
          </mc:Fallback>
        </mc:AlternateContent>
      </w:r>
    </w:p>
    <w:p w14:paraId="6BA497FF" w14:textId="6711CA33" w:rsidR="008C758C" w:rsidRPr="008C758C" w:rsidRDefault="008C758C" w:rsidP="008C758C"/>
    <w:p w14:paraId="3086E191" w14:textId="418845C0" w:rsidR="008C758C" w:rsidRPr="008C758C" w:rsidRDefault="008C758C" w:rsidP="008C758C"/>
    <w:p w14:paraId="23E8BAEE" w14:textId="325810AE" w:rsidR="008C758C" w:rsidRPr="008C758C" w:rsidRDefault="008C758C" w:rsidP="008C758C"/>
    <w:p w14:paraId="7784C357" w14:textId="3B46E288" w:rsidR="008C758C" w:rsidRPr="008C758C" w:rsidRDefault="008C758C" w:rsidP="008C758C"/>
    <w:p w14:paraId="296D540C" w14:textId="623E25A0" w:rsidR="008C758C" w:rsidRPr="008C758C" w:rsidRDefault="008C758C" w:rsidP="008C758C"/>
    <w:p w14:paraId="05366018" w14:textId="12111A97" w:rsidR="008C758C" w:rsidRPr="008C758C" w:rsidRDefault="008C758C" w:rsidP="008C758C"/>
    <w:p w14:paraId="3535CA3A" w14:textId="6B9BF5D3" w:rsidR="008C758C" w:rsidRPr="008C758C" w:rsidRDefault="008C758C" w:rsidP="008C758C"/>
    <w:p w14:paraId="593288ED" w14:textId="02BBCDE2" w:rsidR="008C758C" w:rsidRPr="008C758C" w:rsidRDefault="008C758C" w:rsidP="008C758C"/>
    <w:p w14:paraId="79D60C26" w14:textId="239CFEBA" w:rsidR="008C758C" w:rsidRPr="008C758C" w:rsidRDefault="008C758C" w:rsidP="008C758C"/>
    <w:p w14:paraId="58E4E5C8" w14:textId="60501D0B" w:rsidR="008C758C" w:rsidRPr="008C758C" w:rsidRDefault="008C758C" w:rsidP="008C758C"/>
    <w:p w14:paraId="7C7724B4" w14:textId="01C81B4F" w:rsidR="008C758C" w:rsidRPr="008C758C" w:rsidRDefault="008C758C" w:rsidP="008C758C"/>
    <w:p w14:paraId="09E1392D" w14:textId="33324B4B" w:rsidR="008C758C" w:rsidRDefault="008C758C" w:rsidP="00CA2BB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45B9496D" wp14:editId="023AD0D2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96150" cy="41040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u w:val="single"/>
        </w:rPr>
        <w:t>DATABASE :</w:t>
      </w:r>
      <w:proofErr w:type="gramEnd"/>
    </w:p>
    <w:p w14:paraId="0384DA0F" w14:textId="1EB60241" w:rsidR="00CA2BB5" w:rsidRDefault="00CA2BB5" w:rsidP="00CA2BB5">
      <w:pPr>
        <w:jc w:val="center"/>
        <w:rPr>
          <w:b/>
          <w:bCs/>
          <w:u w:val="single"/>
        </w:rPr>
      </w:pPr>
    </w:p>
    <w:p w14:paraId="47814C22" w14:textId="465289FF" w:rsidR="00CA2BB5" w:rsidRDefault="00CA2BB5" w:rsidP="00CA2BB5">
      <w:pPr>
        <w:jc w:val="center"/>
        <w:rPr>
          <w:b/>
          <w:bCs/>
          <w:u w:val="single"/>
        </w:rPr>
      </w:pPr>
    </w:p>
    <w:p w14:paraId="6784C6B6" w14:textId="6BC83478" w:rsidR="00CA2BB5" w:rsidRDefault="00CA2BB5" w:rsidP="00CA2BB5">
      <w:pPr>
        <w:jc w:val="center"/>
        <w:rPr>
          <w:b/>
          <w:bCs/>
          <w:u w:val="single"/>
        </w:rPr>
      </w:pPr>
    </w:p>
    <w:p w14:paraId="7A91BF33" w14:textId="4460FF0A" w:rsidR="00CA2BB5" w:rsidRDefault="00CA2BB5" w:rsidP="00CA2BB5">
      <w:pPr>
        <w:jc w:val="center"/>
        <w:rPr>
          <w:b/>
          <w:bCs/>
          <w:u w:val="single"/>
        </w:rPr>
      </w:pPr>
    </w:p>
    <w:p w14:paraId="5824F1AE" w14:textId="1C589241" w:rsidR="00CA2BB5" w:rsidRDefault="00CA2BB5" w:rsidP="00CA2BB5">
      <w:pPr>
        <w:jc w:val="center"/>
        <w:rPr>
          <w:b/>
          <w:bCs/>
          <w:u w:val="single"/>
        </w:rPr>
      </w:pPr>
    </w:p>
    <w:p w14:paraId="0CEF8CA0" w14:textId="5CF294C3" w:rsidR="00CA2BB5" w:rsidRDefault="00CA2BB5" w:rsidP="00CA2BB5">
      <w:pPr>
        <w:jc w:val="center"/>
        <w:rPr>
          <w:b/>
          <w:bCs/>
          <w:u w:val="single"/>
        </w:rPr>
      </w:pPr>
    </w:p>
    <w:p w14:paraId="6141F759" w14:textId="3ABAEA7F" w:rsidR="00CA2BB5" w:rsidRDefault="00CA2BB5" w:rsidP="00CA2BB5">
      <w:pPr>
        <w:jc w:val="center"/>
        <w:rPr>
          <w:b/>
          <w:bCs/>
          <w:u w:val="single"/>
        </w:rPr>
      </w:pPr>
    </w:p>
    <w:p w14:paraId="2FC2E9D2" w14:textId="6390F567" w:rsidR="00CA2BB5" w:rsidRDefault="00CA2BB5" w:rsidP="00CA2BB5">
      <w:pPr>
        <w:jc w:val="center"/>
        <w:rPr>
          <w:b/>
          <w:bCs/>
          <w:u w:val="single"/>
        </w:rPr>
      </w:pPr>
    </w:p>
    <w:p w14:paraId="4B2361A2" w14:textId="27656F4D" w:rsidR="00CA2BB5" w:rsidRDefault="00CA2BB5" w:rsidP="00CA2BB5">
      <w:pPr>
        <w:jc w:val="center"/>
        <w:rPr>
          <w:b/>
          <w:bCs/>
          <w:u w:val="single"/>
        </w:rPr>
      </w:pPr>
    </w:p>
    <w:p w14:paraId="283DAA46" w14:textId="60BA0C28" w:rsidR="00CA2BB5" w:rsidRDefault="00CA2BB5" w:rsidP="00CA2BB5">
      <w:pPr>
        <w:jc w:val="center"/>
        <w:rPr>
          <w:b/>
          <w:bCs/>
          <w:u w:val="single"/>
        </w:rPr>
      </w:pPr>
    </w:p>
    <w:p w14:paraId="5C71345E" w14:textId="6BEE8368" w:rsidR="00CA2BB5" w:rsidRPr="00CA2BB5" w:rsidRDefault="00CA2BB5" w:rsidP="00CA2BB5">
      <w:pPr>
        <w:jc w:val="center"/>
      </w:pPr>
      <w:r>
        <w:rPr>
          <w:b/>
          <w:bCs/>
          <w:u w:val="single"/>
        </w:rPr>
        <w:t xml:space="preserve">Note: </w:t>
      </w:r>
      <w:r>
        <w:t xml:space="preserve">Please go to the next page for codes. </w:t>
      </w:r>
    </w:p>
    <w:p w14:paraId="1DCB9F20" w14:textId="58D916D3" w:rsidR="008C758C" w:rsidRDefault="00CA2BB5" w:rsidP="008C758C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B8B66D6" wp14:editId="0BF56D73">
            <wp:simplePos x="0" y="0"/>
            <wp:positionH relativeFrom="margin">
              <wp:posOffset>-1047750</wp:posOffset>
            </wp:positionH>
            <wp:positionV relativeFrom="paragraph">
              <wp:posOffset>358775</wp:posOffset>
            </wp:positionV>
            <wp:extent cx="7371715" cy="7644765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" t="2798" r="59323" b="24671"/>
                    <a:stretch/>
                  </pic:blipFill>
                  <pic:spPr bwMode="auto">
                    <a:xfrm>
                      <a:off x="0" y="0"/>
                      <a:ext cx="7371715" cy="764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CODES:</w:t>
      </w:r>
    </w:p>
    <w:p w14:paraId="2BE973C8" w14:textId="2715BDE3" w:rsidR="00CA2BB5" w:rsidRDefault="00CA2BB5" w:rsidP="008C758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2BD6A19B" wp14:editId="7C50E995">
            <wp:simplePos x="0" y="0"/>
            <wp:positionH relativeFrom="margin">
              <wp:align>center</wp:align>
            </wp:positionH>
            <wp:positionV relativeFrom="paragraph">
              <wp:posOffset>233917</wp:posOffset>
            </wp:positionV>
            <wp:extent cx="6190615" cy="7580630"/>
            <wp:effectExtent l="0" t="0" r="63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" t="2830" r="61240" b="19724"/>
                    <a:stretch/>
                  </pic:blipFill>
                  <pic:spPr bwMode="auto">
                    <a:xfrm>
                      <a:off x="0" y="0"/>
                      <a:ext cx="6190615" cy="758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7D48D" w14:textId="692AB95B" w:rsidR="008C758C" w:rsidRDefault="008C758C" w:rsidP="008C758C">
      <w:pPr>
        <w:rPr>
          <w:b/>
          <w:bCs/>
          <w:noProof/>
          <w:u w:val="single"/>
        </w:rPr>
      </w:pPr>
    </w:p>
    <w:p w14:paraId="7A2D5CBF" w14:textId="70B67D65" w:rsidR="00CA2BB5" w:rsidRDefault="00726D7A" w:rsidP="008C758C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391B8D5B" wp14:editId="097DB65A">
            <wp:simplePos x="0" y="0"/>
            <wp:positionH relativeFrom="margin">
              <wp:posOffset>-481330</wp:posOffset>
            </wp:positionH>
            <wp:positionV relativeFrom="paragraph">
              <wp:posOffset>4302760</wp:posOffset>
            </wp:positionV>
            <wp:extent cx="6412230" cy="3571240"/>
            <wp:effectExtent l="0" t="0" r="762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135"/>
                    <a:stretch/>
                  </pic:blipFill>
                  <pic:spPr bwMode="auto">
                    <a:xfrm>
                      <a:off x="0" y="0"/>
                      <a:ext cx="6412230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3F64C7B6" wp14:editId="09EA88DE">
            <wp:simplePos x="0" y="0"/>
            <wp:positionH relativeFrom="margin">
              <wp:align>center</wp:align>
            </wp:positionH>
            <wp:positionV relativeFrom="paragraph">
              <wp:posOffset>599</wp:posOffset>
            </wp:positionV>
            <wp:extent cx="6417945" cy="4018280"/>
            <wp:effectExtent l="0" t="0" r="1905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t="3100" r="17240" b="9724"/>
                    <a:stretch/>
                  </pic:blipFill>
                  <pic:spPr bwMode="auto">
                    <a:xfrm>
                      <a:off x="0" y="0"/>
                      <a:ext cx="6417945" cy="401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306BA" w14:textId="36C94B2D" w:rsidR="00CA2BB5" w:rsidRDefault="00CA2BB5" w:rsidP="008C758C">
      <w:pPr>
        <w:rPr>
          <w:b/>
          <w:bCs/>
          <w:noProof/>
          <w:u w:val="single"/>
        </w:rPr>
      </w:pPr>
    </w:p>
    <w:p w14:paraId="6355C4D4" w14:textId="7F00EB04" w:rsidR="00726D7A" w:rsidRDefault="00195354" w:rsidP="008C758C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74624" behindDoc="1" locked="0" layoutInCell="1" allowOverlap="1" wp14:anchorId="2FE3FE95" wp14:editId="19B3BEF0">
            <wp:simplePos x="0" y="0"/>
            <wp:positionH relativeFrom="margin">
              <wp:posOffset>-484911</wp:posOffset>
            </wp:positionH>
            <wp:positionV relativeFrom="paragraph">
              <wp:posOffset>3619144</wp:posOffset>
            </wp:positionV>
            <wp:extent cx="6203315" cy="3489325"/>
            <wp:effectExtent l="0" t="0" r="6985" b="0"/>
            <wp:wrapTight wrapText="bothSides">
              <wp:wrapPolygon edited="0">
                <wp:start x="0" y="0"/>
                <wp:lineTo x="0" y="21462"/>
                <wp:lineTo x="21558" y="21462"/>
                <wp:lineTo x="2155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D7A">
        <w:rPr>
          <w:b/>
          <w:b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267CAEC3" wp14:editId="3E4BB9E0">
            <wp:simplePos x="0" y="0"/>
            <wp:positionH relativeFrom="column">
              <wp:posOffset>-499745</wp:posOffset>
            </wp:positionH>
            <wp:positionV relativeFrom="paragraph">
              <wp:posOffset>0</wp:posOffset>
            </wp:positionV>
            <wp:extent cx="6247130" cy="3513455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D7A">
        <w:rPr>
          <w:b/>
          <w:bCs/>
          <w:noProof/>
          <w:u w:val="single"/>
        </w:rPr>
        <w:drawing>
          <wp:inline distT="0" distB="0" distL="0" distR="0" wp14:anchorId="37B7F501" wp14:editId="67D7F283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D7A">
        <w:rPr>
          <w:b/>
          <w:bCs/>
          <w:noProof/>
          <w:u w:val="single"/>
        </w:rPr>
        <w:lastRenderedPageBreak/>
        <w:drawing>
          <wp:inline distT="0" distB="0" distL="0" distR="0" wp14:anchorId="3DDE69C1" wp14:editId="0012452C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D7A">
        <w:rPr>
          <w:b/>
          <w:bCs/>
          <w:noProof/>
          <w:u w:val="single"/>
        </w:rPr>
        <w:drawing>
          <wp:inline distT="0" distB="0" distL="0" distR="0" wp14:anchorId="2B7808B8" wp14:editId="7499D48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D7A">
        <w:rPr>
          <w:b/>
          <w:bCs/>
          <w:noProof/>
          <w:u w:val="single"/>
        </w:rPr>
        <w:lastRenderedPageBreak/>
        <w:drawing>
          <wp:inline distT="0" distB="0" distL="0" distR="0" wp14:anchorId="75B3778B" wp14:editId="7729E325">
            <wp:extent cx="6035040" cy="5153913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3"/>
                    <a:stretch/>
                  </pic:blipFill>
                  <pic:spPr bwMode="auto">
                    <a:xfrm>
                      <a:off x="0" y="0"/>
                      <a:ext cx="6129083" cy="523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D7A">
        <w:rPr>
          <w:b/>
          <w:bCs/>
          <w:noProof/>
          <w:u w:val="single"/>
        </w:rPr>
        <w:lastRenderedPageBreak/>
        <w:drawing>
          <wp:inline distT="0" distB="0" distL="0" distR="0" wp14:anchorId="70FA2580" wp14:editId="508BA164">
            <wp:extent cx="6343207" cy="5230368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81"/>
                    <a:stretch/>
                  </pic:blipFill>
                  <pic:spPr bwMode="auto">
                    <a:xfrm>
                      <a:off x="0" y="0"/>
                      <a:ext cx="6407696" cy="528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D7A">
        <w:rPr>
          <w:b/>
          <w:bCs/>
          <w:noProof/>
          <w:u w:val="single"/>
        </w:rPr>
        <w:lastRenderedPageBreak/>
        <w:drawing>
          <wp:inline distT="0" distB="0" distL="0" distR="0" wp14:anchorId="4BD9FE01" wp14:editId="71FED06F">
            <wp:extent cx="5603443" cy="468109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66"/>
                    <a:stretch/>
                  </pic:blipFill>
                  <pic:spPr bwMode="auto">
                    <a:xfrm>
                      <a:off x="0" y="0"/>
                      <a:ext cx="5608338" cy="468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1E072" w14:textId="27319423" w:rsidR="00CA2BB5" w:rsidRDefault="00CA2BB5" w:rsidP="008C758C">
      <w:pPr>
        <w:rPr>
          <w:b/>
          <w:bCs/>
          <w:noProof/>
          <w:u w:val="single"/>
        </w:rPr>
      </w:pPr>
    </w:p>
    <w:p w14:paraId="54394CD6" w14:textId="2AFF9594" w:rsidR="00CA2BB5" w:rsidRDefault="00CA2BB5" w:rsidP="008C758C">
      <w:pPr>
        <w:rPr>
          <w:b/>
          <w:bCs/>
          <w:noProof/>
          <w:u w:val="single"/>
        </w:rPr>
      </w:pPr>
    </w:p>
    <w:p w14:paraId="49CDB583" w14:textId="3C0B35A2" w:rsidR="00CA2BB5" w:rsidRDefault="00CA2BB5" w:rsidP="008C758C">
      <w:pPr>
        <w:rPr>
          <w:b/>
          <w:bCs/>
          <w:noProof/>
          <w:u w:val="single"/>
        </w:rPr>
      </w:pPr>
    </w:p>
    <w:p w14:paraId="262A644C" w14:textId="5404E392" w:rsidR="00CA2BB5" w:rsidRDefault="00CA2BB5" w:rsidP="008C758C">
      <w:pPr>
        <w:rPr>
          <w:b/>
          <w:bCs/>
          <w:noProof/>
          <w:u w:val="single"/>
        </w:rPr>
      </w:pPr>
    </w:p>
    <w:p w14:paraId="66DDEB13" w14:textId="4C2E3CAE" w:rsidR="00CA2BB5" w:rsidRDefault="00CA2BB5" w:rsidP="008C758C">
      <w:pPr>
        <w:rPr>
          <w:b/>
          <w:bCs/>
          <w:noProof/>
          <w:u w:val="single"/>
        </w:rPr>
      </w:pPr>
    </w:p>
    <w:p w14:paraId="36331E9B" w14:textId="17D841E7" w:rsidR="00CA2BB5" w:rsidRDefault="00CA2BB5" w:rsidP="008C758C">
      <w:pPr>
        <w:rPr>
          <w:b/>
          <w:bCs/>
          <w:noProof/>
          <w:u w:val="single"/>
        </w:rPr>
      </w:pPr>
    </w:p>
    <w:p w14:paraId="0048CBA7" w14:textId="48360856" w:rsidR="00CA2BB5" w:rsidRPr="00195354" w:rsidRDefault="00195354" w:rsidP="008C758C">
      <w:pPr>
        <w:rPr>
          <w:rFonts w:ascii="Arial Black" w:hAnsi="Arial Black"/>
          <w:b/>
          <w:bCs/>
          <w:noProof/>
          <w:sz w:val="36"/>
          <w:szCs w:val="36"/>
        </w:rPr>
      </w:pPr>
      <w:r>
        <w:rPr>
          <w:rFonts w:ascii="Arial Black" w:hAnsi="Arial Black"/>
          <w:b/>
          <w:bCs/>
          <w:noProof/>
          <w:sz w:val="36"/>
          <w:szCs w:val="36"/>
        </w:rPr>
        <w:t>---------------------------Thank You---------------------------</w:t>
      </w:r>
    </w:p>
    <w:p w14:paraId="7C669DC0" w14:textId="07BED024" w:rsidR="00CA2BB5" w:rsidRDefault="00CA2BB5" w:rsidP="008C758C">
      <w:pPr>
        <w:rPr>
          <w:b/>
          <w:bCs/>
          <w:noProof/>
          <w:u w:val="single"/>
        </w:rPr>
      </w:pPr>
    </w:p>
    <w:p w14:paraId="3E43AC4D" w14:textId="1C227385" w:rsidR="00CA2BB5" w:rsidRDefault="00CA2BB5" w:rsidP="008C758C">
      <w:pPr>
        <w:rPr>
          <w:b/>
          <w:bCs/>
          <w:noProof/>
          <w:u w:val="single"/>
        </w:rPr>
      </w:pPr>
    </w:p>
    <w:p w14:paraId="3E1768E6" w14:textId="23202084" w:rsidR="00CA2BB5" w:rsidRDefault="00CA2BB5" w:rsidP="008C758C">
      <w:pPr>
        <w:rPr>
          <w:b/>
          <w:bCs/>
          <w:noProof/>
          <w:u w:val="single"/>
        </w:rPr>
      </w:pPr>
    </w:p>
    <w:p w14:paraId="228C1D14" w14:textId="744459C9" w:rsidR="00CA2BB5" w:rsidRDefault="00CA2BB5" w:rsidP="008C758C">
      <w:pPr>
        <w:rPr>
          <w:b/>
          <w:bCs/>
          <w:noProof/>
          <w:u w:val="single"/>
        </w:rPr>
      </w:pPr>
    </w:p>
    <w:p w14:paraId="7D3565D5" w14:textId="0490994A" w:rsidR="00CA2BB5" w:rsidRDefault="00CA2BB5" w:rsidP="008C758C">
      <w:pPr>
        <w:rPr>
          <w:b/>
          <w:bCs/>
          <w:noProof/>
          <w:u w:val="single"/>
        </w:rPr>
      </w:pPr>
    </w:p>
    <w:p w14:paraId="3A555791" w14:textId="770D2B8A" w:rsidR="00CA2BB5" w:rsidRDefault="00CA2BB5" w:rsidP="008C758C">
      <w:pPr>
        <w:rPr>
          <w:b/>
          <w:bCs/>
          <w:noProof/>
          <w:u w:val="single"/>
        </w:rPr>
      </w:pPr>
    </w:p>
    <w:p w14:paraId="4F4C537B" w14:textId="3E2B6362" w:rsidR="00CA2BB5" w:rsidRDefault="00CA2BB5" w:rsidP="008C758C">
      <w:pPr>
        <w:rPr>
          <w:b/>
          <w:bCs/>
          <w:noProof/>
          <w:u w:val="single"/>
        </w:rPr>
      </w:pPr>
    </w:p>
    <w:p w14:paraId="21908E4E" w14:textId="41B008CC" w:rsidR="00CA2BB5" w:rsidRDefault="00CA2BB5" w:rsidP="008C758C">
      <w:pPr>
        <w:rPr>
          <w:b/>
          <w:bCs/>
          <w:noProof/>
          <w:u w:val="single"/>
        </w:rPr>
      </w:pPr>
    </w:p>
    <w:p w14:paraId="194E585F" w14:textId="6DA0FB51" w:rsidR="00CA2BB5" w:rsidRDefault="00CA2BB5" w:rsidP="008C758C">
      <w:pPr>
        <w:rPr>
          <w:b/>
          <w:bCs/>
          <w:noProof/>
          <w:u w:val="single"/>
        </w:rPr>
      </w:pPr>
    </w:p>
    <w:p w14:paraId="53D64537" w14:textId="5E2A334F" w:rsidR="00CA2BB5" w:rsidRDefault="00CA2BB5" w:rsidP="008C758C">
      <w:pPr>
        <w:rPr>
          <w:b/>
          <w:bCs/>
          <w:noProof/>
          <w:u w:val="single"/>
        </w:rPr>
      </w:pPr>
    </w:p>
    <w:p w14:paraId="13FF3FDC" w14:textId="42418C73" w:rsidR="00CA2BB5" w:rsidRDefault="00CA2BB5" w:rsidP="008C758C">
      <w:pPr>
        <w:rPr>
          <w:b/>
          <w:bCs/>
          <w:noProof/>
          <w:u w:val="single"/>
        </w:rPr>
      </w:pPr>
    </w:p>
    <w:p w14:paraId="67B5F416" w14:textId="4A61E7CD" w:rsidR="00CA2BB5" w:rsidRDefault="00CA2BB5" w:rsidP="008C758C">
      <w:pPr>
        <w:rPr>
          <w:b/>
          <w:bCs/>
          <w:noProof/>
          <w:u w:val="single"/>
        </w:rPr>
      </w:pPr>
    </w:p>
    <w:p w14:paraId="29068E52" w14:textId="7B8EBA60" w:rsidR="00CA2BB5" w:rsidRDefault="00CA2BB5" w:rsidP="008C758C">
      <w:pPr>
        <w:rPr>
          <w:b/>
          <w:bCs/>
          <w:noProof/>
          <w:u w:val="single"/>
        </w:rPr>
      </w:pPr>
    </w:p>
    <w:p w14:paraId="2D90E5DE" w14:textId="2ACF4C31" w:rsidR="00CA2BB5" w:rsidRDefault="00CA2BB5" w:rsidP="008C758C">
      <w:pPr>
        <w:rPr>
          <w:b/>
          <w:bCs/>
          <w:noProof/>
          <w:u w:val="single"/>
        </w:rPr>
      </w:pPr>
    </w:p>
    <w:p w14:paraId="6DAAC5C5" w14:textId="4B720BD4" w:rsidR="00CA2BB5" w:rsidRDefault="00CA2BB5" w:rsidP="008C758C">
      <w:pPr>
        <w:rPr>
          <w:b/>
          <w:bCs/>
          <w:noProof/>
          <w:u w:val="single"/>
        </w:rPr>
      </w:pPr>
    </w:p>
    <w:p w14:paraId="713CA831" w14:textId="3F0D5A62" w:rsidR="00CA2BB5" w:rsidRDefault="00CA2BB5" w:rsidP="008C758C">
      <w:pPr>
        <w:rPr>
          <w:b/>
          <w:bCs/>
          <w:noProof/>
          <w:u w:val="single"/>
        </w:rPr>
      </w:pPr>
    </w:p>
    <w:p w14:paraId="7E5141BB" w14:textId="77777777" w:rsidR="00CA2BB5" w:rsidRPr="00CA2BB5" w:rsidRDefault="00CA2BB5" w:rsidP="008C758C">
      <w:pPr>
        <w:rPr>
          <w:b/>
          <w:bCs/>
          <w:u w:val="single"/>
        </w:rPr>
      </w:pPr>
    </w:p>
    <w:sectPr w:rsidR="00CA2BB5" w:rsidRPr="00CA2BB5">
      <w:footerReference w:type="default" r:id="rId2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B3724" w14:textId="77777777" w:rsidR="00C03B15" w:rsidRDefault="00C03B15" w:rsidP="00C6554A">
      <w:pPr>
        <w:spacing w:before="0" w:after="0" w:line="240" w:lineRule="auto"/>
      </w:pPr>
      <w:r>
        <w:separator/>
      </w:r>
    </w:p>
  </w:endnote>
  <w:endnote w:type="continuationSeparator" w:id="0">
    <w:p w14:paraId="64D19B12" w14:textId="77777777" w:rsidR="00C03B15" w:rsidRDefault="00C03B1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4ACA1" w14:textId="18BDF4FE" w:rsidR="002163EE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5CE44" w14:textId="77777777" w:rsidR="00C03B15" w:rsidRDefault="00C03B1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05F9B70" w14:textId="77777777" w:rsidR="00C03B15" w:rsidRDefault="00C03B1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32343540">
    <w:abstractNumId w:val="9"/>
  </w:num>
  <w:num w:numId="2" w16cid:durableId="163907976">
    <w:abstractNumId w:val="8"/>
  </w:num>
  <w:num w:numId="3" w16cid:durableId="1277298113">
    <w:abstractNumId w:val="8"/>
  </w:num>
  <w:num w:numId="4" w16cid:durableId="319234984">
    <w:abstractNumId w:val="9"/>
  </w:num>
  <w:num w:numId="5" w16cid:durableId="2119449323">
    <w:abstractNumId w:val="12"/>
  </w:num>
  <w:num w:numId="6" w16cid:durableId="1461535382">
    <w:abstractNumId w:val="10"/>
  </w:num>
  <w:num w:numId="7" w16cid:durableId="438648196">
    <w:abstractNumId w:val="11"/>
  </w:num>
  <w:num w:numId="8" w16cid:durableId="1471362515">
    <w:abstractNumId w:val="7"/>
  </w:num>
  <w:num w:numId="9" w16cid:durableId="862522140">
    <w:abstractNumId w:val="6"/>
  </w:num>
  <w:num w:numId="10" w16cid:durableId="1625849091">
    <w:abstractNumId w:val="5"/>
  </w:num>
  <w:num w:numId="11" w16cid:durableId="1128745031">
    <w:abstractNumId w:val="4"/>
  </w:num>
  <w:num w:numId="12" w16cid:durableId="247270860">
    <w:abstractNumId w:val="3"/>
  </w:num>
  <w:num w:numId="13" w16cid:durableId="1856266627">
    <w:abstractNumId w:val="2"/>
  </w:num>
  <w:num w:numId="14" w16cid:durableId="180318318">
    <w:abstractNumId w:val="1"/>
  </w:num>
  <w:num w:numId="15" w16cid:durableId="1227373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BE2"/>
    <w:rsid w:val="00195354"/>
    <w:rsid w:val="002554CD"/>
    <w:rsid w:val="00293B83"/>
    <w:rsid w:val="002B4294"/>
    <w:rsid w:val="00333D0D"/>
    <w:rsid w:val="004C049F"/>
    <w:rsid w:val="005000E2"/>
    <w:rsid w:val="006A3CE7"/>
    <w:rsid w:val="00726D7A"/>
    <w:rsid w:val="007F3BE2"/>
    <w:rsid w:val="008075D5"/>
    <w:rsid w:val="008C758C"/>
    <w:rsid w:val="00C03B15"/>
    <w:rsid w:val="00C6554A"/>
    <w:rsid w:val="00CA2BB5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1775E"/>
  <w15:chartTrackingRefBased/>
  <w15:docId w15:val="{84EF7C95-E639-4BEF-9242-2D2A2E14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yu\AppData\Local\Microsoft\Office\16.0\DTS\en-US%7bF806B662-2761-4BF1-8ED4-DDDB2643BE0D%7d\%7b793A8489-EBA2-4428-8686-68F610476283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{793A8489-EBA2-4428-8686-68F610476283}tf02835058_win32.dotx</Template>
  <TotalTime>31</TotalTime>
  <Pages>13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prayush giri</dc:creator>
  <cp:keywords/>
  <dc:description/>
  <cp:lastModifiedBy>prayush giri</cp:lastModifiedBy>
  <cp:revision>1</cp:revision>
  <dcterms:created xsi:type="dcterms:W3CDTF">2022-07-29T18:50:00Z</dcterms:created>
  <dcterms:modified xsi:type="dcterms:W3CDTF">2022-07-29T19:21:00Z</dcterms:modified>
</cp:coreProperties>
</file>